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6"/>
        <w:gridCol w:w="8930"/>
        <w:gridCol w:w="390"/>
      </w:tblGrid>
      <w:tr w:rsidR="005854DB" w:rsidRPr="00391E6F" w:rsidTr="00D465F9">
        <w:trPr>
          <w:trHeight w:val="1152"/>
        </w:trPr>
        <w:tc>
          <w:tcPr>
            <w:tcW w:w="9746" w:type="dxa"/>
            <w:gridSpan w:val="3"/>
            <w:vAlign w:val="center"/>
          </w:tcPr>
          <w:p w:rsidR="005854DB" w:rsidRPr="00391E6F" w:rsidRDefault="00FE72EC" w:rsidP="0032648C">
            <w:pPr>
              <w:pStyle w:val="Ttul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2CBB11EFBB5C46F4BB9180F2F9DA2AF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2648C">
                  <w:rPr>
                    <w:noProof/>
                  </w:rPr>
                  <w:t>TP CODERHOUSE</w:t>
                </w:r>
              </w:sdtContent>
            </w:sdt>
          </w:p>
        </w:tc>
      </w:tr>
      <w:tr w:rsidR="005854DB" w:rsidRPr="00391E6F" w:rsidTr="00D465F9">
        <w:trPr>
          <w:trHeight w:val="144"/>
        </w:trPr>
        <w:tc>
          <w:tcPr>
            <w:tcW w:w="426" w:type="dxa"/>
            <w:shd w:val="clear" w:color="auto" w:fill="auto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8930" w:type="dxa"/>
            <w:shd w:val="clear" w:color="auto" w:fill="F0CDA1" w:themeFill="accent1"/>
            <w:vAlign w:val="center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390" w:type="dxa"/>
            <w:shd w:val="clear" w:color="auto" w:fill="auto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391E6F" w:rsidTr="00D465F9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sdt>
            <w:sdtPr>
              <w:rPr>
                <w:noProof/>
              </w:rPr>
              <w:alias w:val="Subtítulo"/>
              <w:tag w:val=""/>
              <w:id w:val="1073854703"/>
              <w:placeholder>
                <w:docPart w:val="6E192E7501F64FEA9593EC3728751E78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391E6F" w:rsidRDefault="0032648C" w:rsidP="0032648C">
                <w:pPr>
                  <w:pStyle w:val="Subttulo"/>
                  <w:rPr>
                    <w:noProof/>
                  </w:rPr>
                </w:pPr>
                <w:r>
                  <w:rPr>
                    <w:noProof/>
                  </w:rPr>
                  <w:t>CEO, Keywords y descripciones</w:t>
                </w:r>
              </w:p>
            </w:sdtContent>
          </w:sdt>
        </w:tc>
      </w:tr>
    </w:tbl>
    <w:p w:rsidR="00BD0C60" w:rsidRPr="00391E6F" w:rsidRDefault="00BD0C60" w:rsidP="005854DB">
      <w:pPr>
        <w:pStyle w:val="Ttulo1"/>
        <w:rPr>
          <w:noProof/>
        </w:rPr>
      </w:pP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8431"/>
        <w:gridCol w:w="450"/>
      </w:tblGrid>
      <w:tr w:rsidR="00685B4E" w:rsidRPr="00391E6F" w:rsidTr="000C770E">
        <w:trPr>
          <w:trHeight w:val="297"/>
        </w:trPr>
        <w:sdt>
          <w:sdtPr>
            <w:rPr>
              <w:noProof/>
            </w:r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685B4E" w:rsidRPr="00391E6F" w:rsidRDefault="00A67285" w:rsidP="0032648C">
                <w:pPr>
                  <w:pStyle w:val="Casilladeverificacin"/>
                  <w:ind w:left="360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9331" w:type="dxa"/>
            <w:gridSpan w:val="3"/>
          </w:tcPr>
          <w:p w:rsidR="00685B4E" w:rsidRPr="00391E6F" w:rsidRDefault="0032648C" w:rsidP="0032648C">
            <w:pPr>
              <w:pStyle w:val="Listaconnmeros"/>
              <w:numPr>
                <w:ilvl w:val="0"/>
                <w:numId w:val="0"/>
              </w:numPr>
              <w:ind w:left="360"/>
              <w:rPr>
                <w:noProof/>
              </w:rPr>
            </w:pPr>
            <w:r>
              <w:rPr>
                <w:noProof/>
              </w:rPr>
              <w:t>Cambios realizados al proyecto:</w:t>
            </w:r>
          </w:p>
        </w:tc>
      </w:tr>
      <w:tr w:rsidR="00A67285" w:rsidRPr="00391E6F" w:rsidTr="000C770E">
        <w:sdt>
          <w:sdtPr>
            <w:rPr>
              <w:noProof/>
            </w:r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32648C">
                <w:pPr>
                  <w:pStyle w:val="Casilladeverificacin"/>
                  <w:ind w:left="360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9331" w:type="dxa"/>
            <w:gridSpan w:val="3"/>
          </w:tcPr>
          <w:p w:rsidR="00A67285" w:rsidRPr="00391E6F" w:rsidRDefault="0032648C" w:rsidP="0032648C">
            <w:pPr>
              <w:pStyle w:val="Listaconnmeros"/>
              <w:numPr>
                <w:ilvl w:val="0"/>
                <w:numId w:val="47"/>
              </w:numPr>
              <w:rPr>
                <w:noProof/>
              </w:rPr>
            </w:pPr>
            <w:r>
              <w:rPr>
                <w:noProof/>
              </w:rPr>
              <w:t>Home, tutores, cursos, contacto y reels:</w:t>
            </w:r>
          </w:p>
        </w:tc>
      </w:tr>
      <w:tr w:rsidR="00A67285" w:rsidRPr="00391E6F" w:rsidTr="000C770E">
        <w:tc>
          <w:tcPr>
            <w:tcW w:w="450" w:type="dxa"/>
          </w:tcPr>
          <w:p w:rsidR="00A67285" w:rsidRPr="00391E6F" w:rsidRDefault="00A67285" w:rsidP="0032648C">
            <w:pPr>
              <w:pStyle w:val="Casilladeverificacin"/>
              <w:ind w:left="360"/>
              <w:rPr>
                <w:noProof/>
              </w:rPr>
            </w:pPr>
          </w:p>
        </w:tc>
        <w:sdt>
          <w:sdtPr>
            <w:rPr>
              <w:noProof/>
            </w:rPr>
            <w:id w:val="-618147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32648C">
                <w:pPr>
                  <w:pStyle w:val="Casilladeverificacin"/>
                  <w:ind w:left="360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8881" w:type="dxa"/>
            <w:gridSpan w:val="2"/>
          </w:tcPr>
          <w:p w:rsidR="00A67285" w:rsidRPr="00391E6F" w:rsidRDefault="0032648C" w:rsidP="0032648C">
            <w:pPr>
              <w:pStyle w:val="Listaconnmeros2"/>
              <w:numPr>
                <w:ilvl w:val="0"/>
                <w:numId w:val="48"/>
              </w:numPr>
              <w:rPr>
                <w:noProof/>
              </w:rPr>
            </w:pPr>
            <w:r>
              <w:rPr>
                <w:noProof/>
              </w:rPr>
              <w:t>Agregue Keywords en el header y body con almenos 3 palabras clave con la etiqueta &lt;meta name content=”keywords”&gt;</w:t>
            </w:r>
          </w:p>
        </w:tc>
      </w:tr>
      <w:tr w:rsidR="00A67285" w:rsidRPr="00391E6F" w:rsidTr="000C770E">
        <w:tc>
          <w:tcPr>
            <w:tcW w:w="450" w:type="dxa"/>
          </w:tcPr>
          <w:p w:rsidR="00A67285" w:rsidRPr="00391E6F" w:rsidRDefault="00A67285" w:rsidP="0032648C">
            <w:pPr>
              <w:pStyle w:val="Casilladeverificacin"/>
              <w:ind w:left="360"/>
              <w:rPr>
                <w:noProof/>
              </w:rPr>
            </w:pPr>
          </w:p>
        </w:tc>
        <w:sdt>
          <w:sdtPr>
            <w:rPr>
              <w:noProof/>
            </w:rPr>
            <w:id w:val="8118318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32648C">
                <w:pPr>
                  <w:pStyle w:val="Casilladeverificacin"/>
                  <w:ind w:left="360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8881" w:type="dxa"/>
            <w:gridSpan w:val="2"/>
          </w:tcPr>
          <w:p w:rsidR="00A67285" w:rsidRPr="00391E6F" w:rsidRDefault="0032648C" w:rsidP="0032648C">
            <w:pPr>
              <w:pStyle w:val="Listaconnmeros2"/>
              <w:numPr>
                <w:ilvl w:val="0"/>
                <w:numId w:val="48"/>
              </w:numPr>
              <w:rPr>
                <w:noProof/>
              </w:rPr>
            </w:pPr>
            <w:r>
              <w:rPr>
                <w:noProof/>
              </w:rPr>
              <w:t xml:space="preserve">Agregue descripción a todos los body con un breve resumen de la funcionalidad del sector con la etiqueta </w:t>
            </w:r>
            <w:r>
              <w:rPr>
                <w:noProof/>
              </w:rPr>
              <w:t>&lt;meta name content=”</w:t>
            </w:r>
            <w:r>
              <w:rPr>
                <w:noProof/>
              </w:rPr>
              <w:t>decription</w:t>
            </w:r>
            <w:r>
              <w:rPr>
                <w:noProof/>
              </w:rPr>
              <w:t>”&gt;</w:t>
            </w:r>
          </w:p>
        </w:tc>
      </w:tr>
      <w:tr w:rsidR="0032648C" w:rsidRPr="00391E6F" w:rsidTr="0032648C">
        <w:trPr>
          <w:gridAfter w:val="1"/>
          <w:wAfter w:w="450" w:type="dxa"/>
          <w:trHeight w:val="880"/>
        </w:trPr>
        <w:tc>
          <w:tcPr>
            <w:tcW w:w="450" w:type="dxa"/>
          </w:tcPr>
          <w:p w:rsidR="0032648C" w:rsidRPr="00391E6F" w:rsidRDefault="0032648C" w:rsidP="0032648C">
            <w:pPr>
              <w:pStyle w:val="Casilladeverificacin"/>
              <w:ind w:left="360"/>
              <w:rPr>
                <w:noProof/>
              </w:rPr>
            </w:pPr>
          </w:p>
        </w:tc>
        <w:tc>
          <w:tcPr>
            <w:tcW w:w="8881" w:type="dxa"/>
            <w:gridSpan w:val="2"/>
          </w:tcPr>
          <w:p w:rsidR="0032648C" w:rsidRPr="00391E6F" w:rsidRDefault="0032648C" w:rsidP="0032648C">
            <w:pPr>
              <w:pStyle w:val="Listaconnmeros2"/>
              <w:numPr>
                <w:ilvl w:val="0"/>
                <w:numId w:val="48"/>
              </w:numPr>
              <w:rPr>
                <w:noProof/>
              </w:rPr>
            </w:pPr>
            <w:r>
              <w:rPr>
                <w:noProof/>
              </w:rPr>
              <w:t xml:space="preserve">Agregue encabezados a todas las paginas con nombres referentes a de que se tratan con la etiqueta </w:t>
            </w:r>
            <w:r>
              <w:rPr>
                <w:noProof/>
              </w:rPr>
              <w:t>&lt;</w:t>
            </w:r>
            <w:r>
              <w:rPr>
                <w:noProof/>
              </w:rPr>
              <w:t>title&gt;</w:t>
            </w:r>
          </w:p>
        </w:tc>
      </w:tr>
    </w:tbl>
    <w:p w:rsidR="00685B4E" w:rsidRPr="00391E6F" w:rsidRDefault="00685B4E" w:rsidP="0032648C">
      <w:pPr>
        <w:pStyle w:val="Ttulo1"/>
        <w:rPr>
          <w:noProof/>
        </w:rPr>
      </w:pPr>
      <w:bookmarkStart w:id="0" w:name="_GoBack"/>
      <w:bookmarkEnd w:id="0"/>
    </w:p>
    <w:sectPr w:rsidR="00685B4E" w:rsidRPr="00391E6F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2EC" w:rsidRDefault="00FE72EC" w:rsidP="005A20E2">
      <w:pPr>
        <w:spacing w:after="0"/>
      </w:pPr>
      <w:r>
        <w:separator/>
      </w:r>
    </w:p>
    <w:p w:rsidR="00FE72EC" w:rsidRDefault="00FE72EC"/>
    <w:p w:rsidR="00FE72EC" w:rsidRDefault="00FE72EC" w:rsidP="009B4773"/>
    <w:p w:rsidR="00FE72EC" w:rsidRDefault="00FE72EC" w:rsidP="00513832"/>
  </w:endnote>
  <w:endnote w:type="continuationSeparator" w:id="0">
    <w:p w:rsidR="00FE72EC" w:rsidRDefault="00FE72EC" w:rsidP="005A20E2">
      <w:pPr>
        <w:spacing w:after="0"/>
      </w:pPr>
      <w:r>
        <w:continuationSeparator/>
      </w:r>
    </w:p>
    <w:p w:rsidR="00FE72EC" w:rsidRDefault="00FE72EC"/>
    <w:p w:rsidR="00FE72EC" w:rsidRDefault="00FE72EC" w:rsidP="009B4773"/>
    <w:p w:rsidR="00FE72EC" w:rsidRDefault="00FE72EC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56" w:rsidRPr="003639D2" w:rsidRDefault="00B57756" w:rsidP="003639D2">
    <w:pPr>
      <w:pStyle w:val="Piedepgina"/>
    </w:pPr>
    <w:r w:rsidRPr="003639D2">
      <w:rPr>
        <w:lang w:bidi="es-ES"/>
      </w:rPr>
      <w:tab/>
    </w:r>
    <w:r w:rsidRPr="003639D2">
      <w:rPr>
        <w:lang w:bidi="es-ES"/>
      </w:rPr>
      <w:fldChar w:fldCharType="begin"/>
    </w:r>
    <w:r w:rsidRPr="003639D2">
      <w:rPr>
        <w:lang w:bidi="es-ES"/>
      </w:rPr>
      <w:instrText xml:space="preserve"> PAGE   \* MERGEFORMAT </w:instrText>
    </w:r>
    <w:r w:rsidRPr="003639D2">
      <w:rPr>
        <w:lang w:bidi="es-ES"/>
      </w:rPr>
      <w:fldChar w:fldCharType="separate"/>
    </w:r>
    <w:r w:rsidR="0032648C">
      <w:rPr>
        <w:noProof/>
        <w:lang w:bidi="es-ES"/>
      </w:rPr>
      <w:t>2</w:t>
    </w:r>
    <w:r w:rsidRPr="003639D2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Pr="00F8411A" w:rsidRDefault="005854DB" w:rsidP="005854DB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32648C">
      <w:rPr>
        <w:noProof/>
        <w:lang w:bidi="es-ES"/>
      </w:rPr>
      <w:t>1</w:t>
    </w:r>
    <w:r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2EC" w:rsidRDefault="00FE72EC" w:rsidP="005A20E2">
      <w:pPr>
        <w:spacing w:after="0"/>
      </w:pPr>
      <w:r>
        <w:separator/>
      </w:r>
    </w:p>
    <w:p w:rsidR="00FE72EC" w:rsidRDefault="00FE72EC"/>
    <w:p w:rsidR="00FE72EC" w:rsidRDefault="00FE72EC" w:rsidP="009B4773"/>
    <w:p w:rsidR="00FE72EC" w:rsidRDefault="00FE72EC" w:rsidP="00513832"/>
  </w:footnote>
  <w:footnote w:type="continuationSeparator" w:id="0">
    <w:p w:rsidR="00FE72EC" w:rsidRDefault="00FE72EC" w:rsidP="005A20E2">
      <w:pPr>
        <w:spacing w:after="0"/>
      </w:pPr>
      <w:r>
        <w:continuationSeparator/>
      </w:r>
    </w:p>
    <w:p w:rsidR="00FE72EC" w:rsidRDefault="00FE72EC"/>
    <w:p w:rsidR="00FE72EC" w:rsidRDefault="00FE72EC" w:rsidP="009B4773"/>
    <w:p w:rsidR="00FE72EC" w:rsidRDefault="00FE72EC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9D2" w:rsidRPr="003639D2" w:rsidRDefault="00FE72EC" w:rsidP="003639D2">
    <w:pPr>
      <w:pStyle w:val="Encabezado1"/>
    </w:pPr>
    <w:sdt>
      <w:sdtPr>
        <w:alias w:val="Título"/>
        <w:tag w:val=""/>
        <w:id w:val="-611985797"/>
        <w:placeholder>
          <w:docPart w:val="510514EF6F3A403994725B4697EAC03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2648C">
          <w:t>TP CODERHOUSE</w:t>
        </w:r>
      </w:sdtContent>
    </w:sdt>
  </w:p>
  <w:p w:rsidR="005854DB" w:rsidRPr="005854DB" w:rsidRDefault="00FE72EC" w:rsidP="003D6AFD">
    <w:pPr>
      <w:pStyle w:val="Encabezado"/>
    </w:pPr>
    <w:sdt>
      <w:sdtPr>
        <w:alias w:val="Subtítulo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32648C">
          <w:t xml:space="preserve">CEO, </w:t>
        </w:r>
        <w:proofErr w:type="spellStart"/>
        <w:r w:rsidR="0032648C">
          <w:t>Keywords</w:t>
        </w:r>
        <w:proofErr w:type="spellEnd"/>
        <w:r w:rsidR="0032648C">
          <w:t xml:space="preserve"> y descripciones</w:t>
        </w:r>
      </w:sdtContent>
    </w:sdt>
    <w:r w:rsidR="003D6AFD" w:rsidRPr="003D6AFD">
      <w:rPr>
        <w:lang w:bidi="es-ES"/>
      </w:rPr>
      <w:t xml:space="preserve"> </w:t>
    </w:r>
    <w:r w:rsidR="005854DB">
      <w:rPr>
        <w:noProof/>
        <w:lang w:val="es-AR" w:eastAsia="ja-JP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6FF1FF6" wp14:editId="63E9D14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FF1FF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Default="005C7E0C" w:rsidP="00A67285">
    <w:pPr>
      <w:pStyle w:val="Encabezado"/>
      <w:spacing w:after="0"/>
    </w:pPr>
    <w:r>
      <w:rPr>
        <w:noProof/>
        <w:lang w:val="es-AR" w:eastAsia="ja-JP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n 5" descr="Grupo de personas que debaten al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B45264"/>
    <w:multiLevelType w:val="hybridMultilevel"/>
    <w:tmpl w:val="03BCA97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01EAA"/>
    <w:multiLevelType w:val="hybridMultilevel"/>
    <w:tmpl w:val="08586EB0"/>
    <w:lvl w:ilvl="0" w:tplc="2C0A000F">
      <w:start w:val="1"/>
      <w:numFmt w:val="decimal"/>
      <w:lvlText w:val="%1."/>
      <w:lvlJc w:val="lef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DF1342"/>
    <w:multiLevelType w:val="hybridMultilevel"/>
    <w:tmpl w:val="09905C7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7"/>
  </w:num>
  <w:num w:numId="3">
    <w:abstractNumId w:val="18"/>
  </w:num>
  <w:num w:numId="4">
    <w:abstractNumId w:val="27"/>
  </w:num>
  <w:num w:numId="5">
    <w:abstractNumId w:val="15"/>
  </w:num>
  <w:num w:numId="6">
    <w:abstractNumId w:val="8"/>
  </w:num>
  <w:num w:numId="7">
    <w:abstractNumId w:val="36"/>
  </w:num>
  <w:num w:numId="8">
    <w:abstractNumId w:val="14"/>
  </w:num>
  <w:num w:numId="9">
    <w:abstractNumId w:val="39"/>
  </w:num>
  <w:num w:numId="10">
    <w:abstractNumId w:val="33"/>
  </w:num>
  <w:num w:numId="11">
    <w:abstractNumId w:val="4"/>
  </w:num>
  <w:num w:numId="12">
    <w:abstractNumId w:val="12"/>
  </w:num>
  <w:num w:numId="13">
    <w:abstractNumId w:val="17"/>
  </w:num>
  <w:num w:numId="14">
    <w:abstractNumId w:val="26"/>
  </w:num>
  <w:num w:numId="15">
    <w:abstractNumId w:val="22"/>
  </w:num>
  <w:num w:numId="16">
    <w:abstractNumId w:val="7"/>
  </w:num>
  <w:num w:numId="17">
    <w:abstractNumId w:val="28"/>
  </w:num>
  <w:num w:numId="18">
    <w:abstractNumId w:val="40"/>
  </w:num>
  <w:num w:numId="19">
    <w:abstractNumId w:val="11"/>
  </w:num>
  <w:num w:numId="20">
    <w:abstractNumId w:val="31"/>
  </w:num>
  <w:num w:numId="21">
    <w:abstractNumId w:val="13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10"/>
  </w:num>
  <w:num w:numId="27">
    <w:abstractNumId w:val="34"/>
  </w:num>
  <w:num w:numId="28">
    <w:abstractNumId w:val="16"/>
  </w:num>
  <w:num w:numId="29">
    <w:abstractNumId w:val="6"/>
  </w:num>
  <w:num w:numId="30">
    <w:abstractNumId w:val="20"/>
  </w:num>
  <w:num w:numId="31">
    <w:abstractNumId w:val="5"/>
  </w:num>
  <w:num w:numId="32">
    <w:abstractNumId w:val="30"/>
  </w:num>
  <w:num w:numId="33">
    <w:abstractNumId w:val="32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9"/>
  </w:num>
  <w:num w:numId="47">
    <w:abstractNumId w:val="38"/>
  </w:num>
  <w:num w:numId="48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48C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2648C"/>
    <w:rsid w:val="00334394"/>
    <w:rsid w:val="00347AF5"/>
    <w:rsid w:val="00360F98"/>
    <w:rsid w:val="00362478"/>
    <w:rsid w:val="003639D2"/>
    <w:rsid w:val="00374421"/>
    <w:rsid w:val="00391E6F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A3A73"/>
    <w:rsid w:val="00BB02E6"/>
    <w:rsid w:val="00BD0C60"/>
    <w:rsid w:val="00C17BCF"/>
    <w:rsid w:val="00C3246A"/>
    <w:rsid w:val="00C65564"/>
    <w:rsid w:val="00C92EF3"/>
    <w:rsid w:val="00CA61D8"/>
    <w:rsid w:val="00CD1D98"/>
    <w:rsid w:val="00CF1267"/>
    <w:rsid w:val="00D13200"/>
    <w:rsid w:val="00D26769"/>
    <w:rsid w:val="00D27AF8"/>
    <w:rsid w:val="00D465F9"/>
    <w:rsid w:val="00D6543F"/>
    <w:rsid w:val="00D723AE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0678"/>
    <w:rsid w:val="00F33F5E"/>
    <w:rsid w:val="00F60840"/>
    <w:rsid w:val="00F75B86"/>
    <w:rsid w:val="00F77933"/>
    <w:rsid w:val="00F8411A"/>
    <w:rsid w:val="00FB1673"/>
    <w:rsid w:val="00FB315C"/>
    <w:rsid w:val="00FC1405"/>
    <w:rsid w:val="00FE72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09D7A0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91E6F"/>
    <w:pPr>
      <w:keepNext/>
      <w:keepLines/>
      <w:pBdr>
        <w:bottom w:val="single" w:sz="24" w:space="4" w:color="F0CDA1" w:themeColor="accent1"/>
      </w:pBdr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EncabezadoCar">
    <w:name w:val="Encabezado Car"/>
    <w:basedOn w:val="Fuentedeprrafopredeter"/>
    <w:link w:val="Encabezado"/>
    <w:uiPriority w:val="99"/>
    <w:rsid w:val="00A67285"/>
    <w:rPr>
      <w:rFonts w:cstheme="minorHAnsi"/>
      <w:i/>
      <w:color w:val="331D01"/>
      <w:sz w:val="24"/>
    </w:rPr>
  </w:style>
  <w:style w:type="paragraph" w:styleId="Piedepgina">
    <w:name w:val="footer"/>
    <w:basedOn w:val="Normal"/>
    <w:link w:val="PiedepginaC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C7E0C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391E6F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ipervnculo">
    <w:name w:val="Hyperlink"/>
    <w:basedOn w:val="Fuentedeprrafopredeter"/>
    <w:uiPriority w:val="99"/>
    <w:semiHidden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aconvieta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semiHidden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aconnmeros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silladeverificacin">
    <w:name w:val="Casilla de verificación"/>
    <w:basedOn w:val="Normal"/>
    <w:qFormat/>
    <w:rsid w:val="00A67285"/>
    <w:pPr>
      <w:spacing w:before="0" w:after="0"/>
    </w:p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eresdelencabezado1">
    <w:name w:val="Caracteres del encabezado 1"/>
    <w:basedOn w:val="Fuentedeprrafopredeter"/>
    <w:link w:val="Encabezado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Plantillas\Lista%20de%20comprobaci&#243;n%20para%20comenzar%20un%20negocio%20peque&#241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CBB11EFBB5C46F4BB9180F2F9DA2A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89F10-6F22-492B-B5B9-C232CE4718EF}"/>
      </w:docPartPr>
      <w:docPartBody>
        <w:p w:rsidR="00000000" w:rsidRDefault="009C1459">
          <w:pPr>
            <w:pStyle w:val="2CBB11EFBB5C46F4BB9180F2F9DA2AF4"/>
          </w:pPr>
          <w:r w:rsidRPr="00391E6F">
            <w:rPr>
              <w:noProof/>
              <w:lang w:bidi="es-ES"/>
            </w:rPr>
            <w:t>AGENCIA-BASADA EN OFICINA</w:t>
          </w:r>
        </w:p>
      </w:docPartBody>
    </w:docPart>
    <w:docPart>
      <w:docPartPr>
        <w:name w:val="6E192E7501F64FEA9593EC3728751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B4A91A-F3CF-469F-82DE-771D9086B88F}"/>
      </w:docPartPr>
      <w:docPartBody>
        <w:p w:rsidR="00000000" w:rsidRDefault="009C1459">
          <w:pPr>
            <w:pStyle w:val="6E192E7501F64FEA9593EC3728751E78"/>
          </w:pPr>
          <w:r w:rsidRPr="00391E6F">
            <w:rPr>
              <w:noProof/>
              <w:lang w:bidi="es-ES"/>
            </w:rPr>
            <w:t>Lista de comprobación de inicio</w:t>
          </w:r>
        </w:p>
      </w:docPartBody>
    </w:docPart>
    <w:docPart>
      <w:docPartPr>
        <w:name w:val="510514EF6F3A403994725B4697EAC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9473F-9147-4495-882E-BD19878E2212}"/>
      </w:docPartPr>
      <w:docPartBody>
        <w:p w:rsidR="00000000" w:rsidRDefault="009C1459">
          <w:pPr>
            <w:pStyle w:val="510514EF6F3A403994725B4697EAC03D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459"/>
    <w:rsid w:val="009C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CBB11EFBB5C46F4BB9180F2F9DA2AF4">
    <w:name w:val="2CBB11EFBB5C46F4BB9180F2F9DA2AF4"/>
  </w:style>
  <w:style w:type="paragraph" w:customStyle="1" w:styleId="6E192E7501F64FEA9593EC3728751E78">
    <w:name w:val="6E192E7501F64FEA9593EC3728751E78"/>
  </w:style>
  <w:style w:type="paragraph" w:customStyle="1" w:styleId="272BC695DADB4FBEAFBEA1425BA140EC">
    <w:name w:val="272BC695DADB4FBEAFBEA1425BA140EC"/>
  </w:style>
  <w:style w:type="paragraph" w:customStyle="1" w:styleId="79DFEA1123AB4F15A8E7C5B23A5B613D">
    <w:name w:val="79DFEA1123AB4F15A8E7C5B23A5B613D"/>
  </w:style>
  <w:style w:type="paragraph" w:customStyle="1" w:styleId="459EC37092504CCA89DC89B52551DE0F">
    <w:name w:val="459EC37092504CCA89DC89B52551DE0F"/>
  </w:style>
  <w:style w:type="paragraph" w:customStyle="1" w:styleId="03F8A5937B9E40799E47969F8345A685">
    <w:name w:val="03F8A5937B9E40799E47969F8345A685"/>
  </w:style>
  <w:style w:type="paragraph" w:customStyle="1" w:styleId="484F7A7F93C5412287C69776A82328D2">
    <w:name w:val="484F7A7F93C5412287C69776A82328D2"/>
  </w:style>
  <w:style w:type="paragraph" w:customStyle="1" w:styleId="18028687313846FDB8EBD0B153DB5840">
    <w:name w:val="18028687313846FDB8EBD0B153DB5840"/>
  </w:style>
  <w:style w:type="paragraph" w:customStyle="1" w:styleId="A263FBA41BA5453984488BFEB30349C9">
    <w:name w:val="A263FBA41BA5453984488BFEB30349C9"/>
  </w:style>
  <w:style w:type="paragraph" w:customStyle="1" w:styleId="DC16D333422E415892C1E66FC3993423">
    <w:name w:val="DC16D333422E415892C1E66FC3993423"/>
  </w:style>
  <w:style w:type="paragraph" w:customStyle="1" w:styleId="F35128C98EDD4E608127CB6E3053FDED">
    <w:name w:val="F35128C98EDD4E608127CB6E3053FDED"/>
  </w:style>
  <w:style w:type="paragraph" w:customStyle="1" w:styleId="797ED311977F4249A61435264609675F">
    <w:name w:val="797ED311977F4249A61435264609675F"/>
  </w:style>
  <w:style w:type="paragraph" w:customStyle="1" w:styleId="CB64615B554C4464BF39DDE122ACF05B">
    <w:name w:val="CB64615B554C4464BF39DDE122ACF05B"/>
  </w:style>
  <w:style w:type="paragraph" w:customStyle="1" w:styleId="41619E5E0526408FAA098DED9C2DD462">
    <w:name w:val="41619E5E0526408FAA098DED9C2DD462"/>
  </w:style>
  <w:style w:type="paragraph" w:customStyle="1" w:styleId="C563D23B86B3403698968975A617727A">
    <w:name w:val="C563D23B86B3403698968975A617727A"/>
  </w:style>
  <w:style w:type="paragraph" w:customStyle="1" w:styleId="69B2E3AD01FC4359B8CFE172D2DBDBFF">
    <w:name w:val="69B2E3AD01FC4359B8CFE172D2DBDBFF"/>
  </w:style>
  <w:style w:type="paragraph" w:customStyle="1" w:styleId="59A76DA698374C44BF3F5E03E0C6EA99">
    <w:name w:val="59A76DA698374C44BF3F5E03E0C6EA99"/>
  </w:style>
  <w:style w:type="paragraph" w:customStyle="1" w:styleId="A083C9441105468CB6368F5C427D0B50">
    <w:name w:val="A083C9441105468CB6368F5C427D0B50"/>
  </w:style>
  <w:style w:type="paragraph" w:customStyle="1" w:styleId="440F3659FFC04A6993DC559000E6AD6D">
    <w:name w:val="440F3659FFC04A6993DC559000E6AD6D"/>
  </w:style>
  <w:style w:type="paragraph" w:customStyle="1" w:styleId="EF8A606CD3B14C378F065F701A0620DC">
    <w:name w:val="EF8A606CD3B14C378F065F701A0620DC"/>
  </w:style>
  <w:style w:type="paragraph" w:customStyle="1" w:styleId="9C2E8132FB6E4E20A00D104B51F9E566">
    <w:name w:val="9C2E8132FB6E4E20A00D104B51F9E566"/>
  </w:style>
  <w:style w:type="paragraph" w:customStyle="1" w:styleId="833C44AF585D4A2FA4D89988CB61C2DA">
    <w:name w:val="833C44AF585D4A2FA4D89988CB61C2DA"/>
  </w:style>
  <w:style w:type="paragraph" w:customStyle="1" w:styleId="F77E18FD70D0488096DD71BF6DA02C27">
    <w:name w:val="F77E18FD70D0488096DD71BF6DA02C27"/>
  </w:style>
  <w:style w:type="paragraph" w:customStyle="1" w:styleId="4B0BE5B027C441C9964E7280EDFD98CA">
    <w:name w:val="4B0BE5B027C441C9964E7280EDFD98CA"/>
  </w:style>
  <w:style w:type="paragraph" w:customStyle="1" w:styleId="A2FB11D9F1EE4A93A85CD61BD382CAD8">
    <w:name w:val="A2FB11D9F1EE4A93A85CD61BD382CAD8"/>
  </w:style>
  <w:style w:type="paragraph" w:customStyle="1" w:styleId="91FE0D41107647CF8236645C4413AC55">
    <w:name w:val="91FE0D41107647CF8236645C4413AC55"/>
  </w:style>
  <w:style w:type="paragraph" w:customStyle="1" w:styleId="E75C429A33A74321BCDB0D9B7C69546F">
    <w:name w:val="E75C429A33A74321BCDB0D9B7C69546F"/>
  </w:style>
  <w:style w:type="paragraph" w:customStyle="1" w:styleId="7367F4A896B74817A2442660224E051B">
    <w:name w:val="7367F4A896B74817A2442660224E051B"/>
  </w:style>
  <w:style w:type="paragraph" w:customStyle="1" w:styleId="3E164D9C22344426A9F0457B964A986E">
    <w:name w:val="3E164D9C22344426A9F0457B964A986E"/>
  </w:style>
  <w:style w:type="paragraph" w:customStyle="1" w:styleId="37EA850B0210460DAF8404CE40C4FAF1">
    <w:name w:val="37EA850B0210460DAF8404CE40C4FAF1"/>
  </w:style>
  <w:style w:type="paragraph" w:customStyle="1" w:styleId="A949E4BF7E5B4203AA059745BB5FE9E0">
    <w:name w:val="A949E4BF7E5B4203AA059745BB5FE9E0"/>
  </w:style>
  <w:style w:type="paragraph" w:customStyle="1" w:styleId="5E50D0DF842E4B96B6914F3192074199">
    <w:name w:val="5E50D0DF842E4B96B6914F3192074199"/>
  </w:style>
  <w:style w:type="paragraph" w:customStyle="1" w:styleId="2ADC433CA24E450B98CA56FDCA11EA10">
    <w:name w:val="2ADC433CA24E450B98CA56FDCA11EA10"/>
  </w:style>
  <w:style w:type="paragraph" w:customStyle="1" w:styleId="20472B8C2EC148FE9BB40AF06AC2BCA1">
    <w:name w:val="20472B8C2EC148FE9BB40AF06AC2BCA1"/>
  </w:style>
  <w:style w:type="paragraph" w:customStyle="1" w:styleId="8627423A0B1C424B9E7B10EAAF4BB8FF">
    <w:name w:val="8627423A0B1C424B9E7B10EAAF4BB8FF"/>
  </w:style>
  <w:style w:type="paragraph" w:customStyle="1" w:styleId="A5B7921CF6FC4791AA910B325B45AC4C">
    <w:name w:val="A5B7921CF6FC4791AA910B325B45AC4C"/>
  </w:style>
  <w:style w:type="paragraph" w:customStyle="1" w:styleId="D5D911051D7F43158C38722A78347D6F">
    <w:name w:val="D5D911051D7F43158C38722A78347D6F"/>
  </w:style>
  <w:style w:type="paragraph" w:customStyle="1" w:styleId="CFC8700F9B2241538299C24B915000EC">
    <w:name w:val="CFC8700F9B2241538299C24B915000EC"/>
  </w:style>
  <w:style w:type="paragraph" w:customStyle="1" w:styleId="8C5BA9ED9A2249D89777C953CDE31F24">
    <w:name w:val="8C5BA9ED9A2249D89777C953CDE31F24"/>
  </w:style>
  <w:style w:type="paragraph" w:customStyle="1" w:styleId="D71E17D2AFA640BCB80814A55D4DBB88">
    <w:name w:val="D71E17D2AFA640BCB80814A55D4DBB88"/>
  </w:style>
  <w:style w:type="paragraph" w:customStyle="1" w:styleId="808DA9AA0D594CC48C160FF55458B385">
    <w:name w:val="808DA9AA0D594CC48C160FF55458B385"/>
  </w:style>
  <w:style w:type="paragraph" w:customStyle="1" w:styleId="43D102E0BFD740F7B33F71E5E2032E7C">
    <w:name w:val="43D102E0BFD740F7B33F71E5E2032E7C"/>
  </w:style>
  <w:style w:type="paragraph" w:customStyle="1" w:styleId="7A76EAE973E3477E9398369993FF81C0">
    <w:name w:val="7A76EAE973E3477E9398369993FF81C0"/>
  </w:style>
  <w:style w:type="paragraph" w:customStyle="1" w:styleId="73CDD676B87E444BB45735D5FC9D7300">
    <w:name w:val="73CDD676B87E444BB45735D5FC9D7300"/>
  </w:style>
  <w:style w:type="paragraph" w:customStyle="1" w:styleId="25B613E15A3E4D18854D70A84039A008">
    <w:name w:val="25B613E15A3E4D18854D70A84039A008"/>
  </w:style>
  <w:style w:type="paragraph" w:customStyle="1" w:styleId="1D3AA37E2F0841AF95D26A2B0F94B14E">
    <w:name w:val="1D3AA37E2F0841AF95D26A2B0F94B14E"/>
  </w:style>
  <w:style w:type="paragraph" w:customStyle="1" w:styleId="756A0CA885DE43C2B05C9FED677E8BA4">
    <w:name w:val="756A0CA885DE43C2B05C9FED677E8BA4"/>
  </w:style>
  <w:style w:type="paragraph" w:customStyle="1" w:styleId="51B686247E76499B8057C857F01E47BB">
    <w:name w:val="51B686247E76499B8057C857F01E47BB"/>
  </w:style>
  <w:style w:type="paragraph" w:customStyle="1" w:styleId="F11A56AC654A4C23BA8F86575FAC3834">
    <w:name w:val="F11A56AC654A4C23BA8F86575FAC3834"/>
  </w:style>
  <w:style w:type="paragraph" w:customStyle="1" w:styleId="E8D4CFF922D54B97B794352F93AEC424">
    <w:name w:val="E8D4CFF922D54B97B794352F93AEC424"/>
  </w:style>
  <w:style w:type="paragraph" w:customStyle="1" w:styleId="D3573B6265F546B09C8DC46324F24BED">
    <w:name w:val="D3573B6265F546B09C8DC46324F24BED"/>
  </w:style>
  <w:style w:type="paragraph" w:customStyle="1" w:styleId="094B2E3880E0417F8280F559AC953B7B">
    <w:name w:val="094B2E3880E0417F8280F559AC953B7B"/>
  </w:style>
  <w:style w:type="paragraph" w:customStyle="1" w:styleId="F3339F18B0D2454E9EB0FDE2E3385C80">
    <w:name w:val="F3339F18B0D2454E9EB0FDE2E3385C80"/>
  </w:style>
  <w:style w:type="paragraph" w:customStyle="1" w:styleId="A6513F6A86744D47AEBFAF4BFEE50C57">
    <w:name w:val="A6513F6A86744D47AEBFAF4BFEE50C57"/>
  </w:style>
  <w:style w:type="paragraph" w:customStyle="1" w:styleId="6A12812F3BC6464BBF75E283D6251B0C">
    <w:name w:val="6A12812F3BC6464BBF75E283D6251B0C"/>
  </w:style>
  <w:style w:type="paragraph" w:customStyle="1" w:styleId="CE50BCC2706B4584865A0AAD485BA3BC">
    <w:name w:val="CE50BCC2706B4584865A0AAD485BA3BC"/>
  </w:style>
  <w:style w:type="paragraph" w:customStyle="1" w:styleId="AF27523573CE455EAA30C59E72229B98">
    <w:name w:val="AF27523573CE455EAA30C59E72229B98"/>
  </w:style>
  <w:style w:type="paragraph" w:customStyle="1" w:styleId="0C599829B7A64E1DBDC4CC114B07F606">
    <w:name w:val="0C599829B7A64E1DBDC4CC114B07F606"/>
  </w:style>
  <w:style w:type="paragraph" w:customStyle="1" w:styleId="8518856A4FB9405EBD768EAB2176FFBE">
    <w:name w:val="8518856A4FB9405EBD768EAB2176FFBE"/>
  </w:style>
  <w:style w:type="paragraph" w:customStyle="1" w:styleId="C7DD242E0ADB4933ADC24837135843A2">
    <w:name w:val="C7DD242E0ADB4933ADC24837135843A2"/>
  </w:style>
  <w:style w:type="paragraph" w:customStyle="1" w:styleId="8E7EE0B7FF7541B38980A7341E7D5FC1">
    <w:name w:val="8E7EE0B7FF7541B38980A7341E7D5FC1"/>
  </w:style>
  <w:style w:type="paragraph" w:customStyle="1" w:styleId="B1C8A14F0CCC43D985DD3EDDA83EB6D7">
    <w:name w:val="B1C8A14F0CCC43D985DD3EDDA83EB6D7"/>
  </w:style>
  <w:style w:type="paragraph" w:customStyle="1" w:styleId="0AE1E8AB4E784016B74F3A0BB3689A3B">
    <w:name w:val="0AE1E8AB4E784016B74F3A0BB3689A3B"/>
  </w:style>
  <w:style w:type="paragraph" w:customStyle="1" w:styleId="FA2D8795835541C8BBFC9623D6B711B1">
    <w:name w:val="FA2D8795835541C8BBFC9623D6B711B1"/>
  </w:style>
  <w:style w:type="paragraph" w:customStyle="1" w:styleId="11155611FA1C4C0FAEA2DDC0B82E9CC0">
    <w:name w:val="11155611FA1C4C0FAEA2DDC0B82E9CC0"/>
  </w:style>
  <w:style w:type="paragraph" w:customStyle="1" w:styleId="1EF1E389FFED49868909D61FBF0D8ED9">
    <w:name w:val="1EF1E389FFED49868909D61FBF0D8ED9"/>
  </w:style>
  <w:style w:type="paragraph" w:customStyle="1" w:styleId="933D50BCB10E442ABA1CE7545014C654">
    <w:name w:val="933D50BCB10E442ABA1CE7545014C654"/>
  </w:style>
  <w:style w:type="paragraph" w:customStyle="1" w:styleId="663E4852D0CC4FB4948FE290D3D843FD">
    <w:name w:val="663E4852D0CC4FB4948FE290D3D843FD"/>
  </w:style>
  <w:style w:type="paragraph" w:customStyle="1" w:styleId="CE62B27FD09D430DBA94954CF7A89660">
    <w:name w:val="CE62B27FD09D430DBA94954CF7A89660"/>
  </w:style>
  <w:style w:type="paragraph" w:customStyle="1" w:styleId="2CCB4D4DDCBB432A86E2705D9C5904EE">
    <w:name w:val="2CCB4D4DDCBB432A86E2705D9C5904EE"/>
  </w:style>
  <w:style w:type="paragraph" w:customStyle="1" w:styleId="06FAFB95AF834FBB86317BA5858CDFE8">
    <w:name w:val="06FAFB95AF834FBB86317BA5858CDFE8"/>
  </w:style>
  <w:style w:type="paragraph" w:customStyle="1" w:styleId="57D581E82E9A4D399E43A07FCEF7DD3A">
    <w:name w:val="57D581E82E9A4D399E43A07FCEF7DD3A"/>
  </w:style>
  <w:style w:type="paragraph" w:customStyle="1" w:styleId="E261F2736B0B40B88D4358CE179DA0B8">
    <w:name w:val="E261F2736B0B40B88D4358CE179DA0B8"/>
  </w:style>
  <w:style w:type="paragraph" w:customStyle="1" w:styleId="8CEDC9DFB94743A3B7C12A59EABBFC59">
    <w:name w:val="8CEDC9DFB94743A3B7C12A59EABBFC59"/>
  </w:style>
  <w:style w:type="paragraph" w:customStyle="1" w:styleId="AB7DE1D7AFCC442D9E314737F73DCD83">
    <w:name w:val="AB7DE1D7AFCC442D9E314737F73DCD83"/>
  </w:style>
  <w:style w:type="paragraph" w:customStyle="1" w:styleId="336896ADBB7B4F0FAB2826D7A1262B43">
    <w:name w:val="336896ADBB7B4F0FAB2826D7A1262B43"/>
  </w:style>
  <w:style w:type="paragraph" w:customStyle="1" w:styleId="04E95DA3C2B74A69B52D6C7BD08E9292">
    <w:name w:val="04E95DA3C2B74A69B52D6C7BD08E9292"/>
  </w:style>
  <w:style w:type="paragraph" w:customStyle="1" w:styleId="98D4ECF873C445FD83AB309C4DC706B6">
    <w:name w:val="98D4ECF873C445FD83AB309C4DC706B6"/>
  </w:style>
  <w:style w:type="paragraph" w:customStyle="1" w:styleId="756CAAB9242B4C83B7F07178DD2B261E">
    <w:name w:val="756CAAB9242B4C83B7F07178DD2B261E"/>
  </w:style>
  <w:style w:type="paragraph" w:customStyle="1" w:styleId="7FA7D180D4E84AB8AA443C24A8953977">
    <w:name w:val="7FA7D180D4E84AB8AA443C24A8953977"/>
  </w:style>
  <w:style w:type="paragraph" w:customStyle="1" w:styleId="73EAD9466C444CF8B82127914858A205">
    <w:name w:val="73EAD9466C444CF8B82127914858A205"/>
  </w:style>
  <w:style w:type="paragraph" w:customStyle="1" w:styleId="FDDD4FED708E401FA6BFA21D44F2940E">
    <w:name w:val="FDDD4FED708E401FA6BFA21D44F2940E"/>
  </w:style>
  <w:style w:type="paragraph" w:customStyle="1" w:styleId="21E45A374E9E451A82B22575B5873D1F">
    <w:name w:val="21E45A374E9E451A82B22575B5873D1F"/>
  </w:style>
  <w:style w:type="paragraph" w:customStyle="1" w:styleId="E12D20E12A7B482592137D12A472781E">
    <w:name w:val="E12D20E12A7B482592137D12A472781E"/>
  </w:style>
  <w:style w:type="paragraph" w:customStyle="1" w:styleId="CC31A9C207174F55BA36149E5D14C006">
    <w:name w:val="CC31A9C207174F55BA36149E5D14C006"/>
  </w:style>
  <w:style w:type="paragraph" w:customStyle="1" w:styleId="00DD459A87594A57A1E4A5A9C8EAA75A">
    <w:name w:val="00DD459A87594A57A1E4A5A9C8EAA75A"/>
  </w:style>
  <w:style w:type="paragraph" w:customStyle="1" w:styleId="0454EA31CE6C4CE19F34C8C196E46A75">
    <w:name w:val="0454EA31CE6C4CE19F34C8C196E46A75"/>
  </w:style>
  <w:style w:type="paragraph" w:customStyle="1" w:styleId="7020C6C116BD46008B14752220F77CFE">
    <w:name w:val="7020C6C116BD46008B14752220F77CFE"/>
  </w:style>
  <w:style w:type="paragraph" w:customStyle="1" w:styleId="BCF5EB7F6CD64839A434483BC1A2B073">
    <w:name w:val="BCF5EB7F6CD64839A434483BC1A2B073"/>
  </w:style>
  <w:style w:type="paragraph" w:customStyle="1" w:styleId="1EB7B39B4F2D4387ACA7C170DA39DDAC">
    <w:name w:val="1EB7B39B4F2D4387ACA7C170DA39DDAC"/>
  </w:style>
  <w:style w:type="paragraph" w:customStyle="1" w:styleId="510514EF6F3A403994725B4697EAC03D">
    <w:name w:val="510514EF6F3A403994725B4697EAC03D"/>
  </w:style>
  <w:style w:type="paragraph" w:customStyle="1" w:styleId="8CE53A23A21F40B68DC1A9739CA93C01">
    <w:name w:val="8CE53A23A21F40B68DC1A9739CA93C01"/>
  </w:style>
  <w:style w:type="paragraph" w:customStyle="1" w:styleId="0D09AAF285AD4944B8A14D6CD3F86091">
    <w:name w:val="0D09AAF285AD4944B8A14D6CD3F86091"/>
  </w:style>
  <w:style w:type="paragraph" w:customStyle="1" w:styleId="D333B2D462E641DFAF86DE781FA37A00">
    <w:name w:val="D333B2D462E641DFAF86DE781FA37A00"/>
  </w:style>
  <w:style w:type="paragraph" w:customStyle="1" w:styleId="1360CAD693C04CE9ADD729CB01C75A08">
    <w:name w:val="1360CAD693C04CE9ADD729CB01C75A08"/>
  </w:style>
  <w:style w:type="paragraph" w:customStyle="1" w:styleId="814288CACBE1437DBE22E26821E1BC8E">
    <w:name w:val="814288CACBE1437DBE22E26821E1BC8E"/>
  </w:style>
  <w:style w:type="paragraph" w:customStyle="1" w:styleId="7DEA47AD66A1475DBF3EBD49F199A7A0">
    <w:name w:val="7DEA47AD66A1475DBF3EBD49F199A7A0"/>
  </w:style>
  <w:style w:type="paragraph" w:customStyle="1" w:styleId="F349FC08E3A042C88E74586817484EC1">
    <w:name w:val="F349FC08E3A042C88E74586817484E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3A1524-B226-47AA-9021-A0E717B4F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comprobación para comenzar un negocio pequeño.dotx</Template>
  <TotalTime>0</TotalTime>
  <Pages>1</Pages>
  <Words>78</Words>
  <Characters>432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CODERHOUSE</dc:title>
  <dc:subject/>
  <dc:creator/>
  <cp:keywords/>
  <dc:description/>
  <cp:lastModifiedBy/>
  <cp:revision>1</cp:revision>
  <dcterms:created xsi:type="dcterms:W3CDTF">2020-11-25T02:13:00Z</dcterms:created>
  <dcterms:modified xsi:type="dcterms:W3CDTF">2020-11-25T02:19:00Z</dcterms:modified>
  <cp:contentStatus>CEO, Keywords y descripciones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